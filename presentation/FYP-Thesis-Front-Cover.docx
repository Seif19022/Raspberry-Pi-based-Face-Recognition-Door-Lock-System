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367" w:rsidRPr="00D02367" w:rsidRDefault="00D02367" w:rsidP="00D02367">
      <w:pPr>
        <w:pStyle w:val="Heading1"/>
        <w:ind w:left="0" w:right="270"/>
        <w:rPr>
          <w:rFonts w:ascii="Arial Narrow" w:hAnsi="Arial Narrow"/>
          <w:sz w:val="36"/>
        </w:rPr>
      </w:pPr>
      <w:r>
        <w:rPr>
          <w:rFonts w:ascii="Arial Narrow" w:hAnsi="Arial Narrow"/>
          <w:sz w:val="36"/>
        </w:rPr>
        <w:t xml:space="preserve">DESIGN AND DEVELOPMENT OF HANDWRITING RECOGNITION SYSTEM USING </w:t>
      </w:r>
      <w:r w:rsidR="00E0286E">
        <w:rPr>
          <w:rFonts w:ascii="Arial Narrow" w:hAnsi="Arial Narrow"/>
          <w:sz w:val="36"/>
        </w:rPr>
        <w:t>CONVOLUTIONAL</w:t>
      </w:r>
      <w:r>
        <w:rPr>
          <w:rFonts w:ascii="Arial Narrow" w:hAnsi="Arial Narrow"/>
          <w:sz w:val="36"/>
        </w:rPr>
        <w:t xml:space="preserve"> NEURAL NETWORKS</w:t>
      </w:r>
    </w:p>
    <w:p w:rsidR="00523C92" w:rsidRPr="002223E3" w:rsidRDefault="00523C92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523C92" w:rsidRPr="002223E3" w:rsidRDefault="00523C92" w:rsidP="00375FEC">
      <w:pPr>
        <w:rPr>
          <w:rFonts w:ascii="Arial Narrow" w:hAnsi="Arial Narrow"/>
          <w:sz w:val="24"/>
        </w:rPr>
      </w:pPr>
    </w:p>
    <w:p w:rsidR="00523C92" w:rsidRPr="002223E3" w:rsidRDefault="00523C92" w:rsidP="006C407E">
      <w:pPr>
        <w:pStyle w:val="Heading6"/>
        <w:rPr>
          <w:rFonts w:ascii="Arial Narrow" w:hAnsi="Arial Narrow"/>
        </w:rPr>
      </w:pPr>
    </w:p>
    <w:p w:rsidR="00523C92" w:rsidRPr="002223E3" w:rsidRDefault="00523C92" w:rsidP="006C407E">
      <w:pPr>
        <w:pStyle w:val="Heading6"/>
        <w:rPr>
          <w:rFonts w:ascii="Arial Narrow" w:hAnsi="Arial Narrow"/>
        </w:rPr>
      </w:pPr>
    </w:p>
    <w:p w:rsidR="00523C92" w:rsidRPr="002223E3" w:rsidRDefault="00523C92" w:rsidP="006C407E">
      <w:pPr>
        <w:rPr>
          <w:rFonts w:ascii="Arial Narrow" w:hAnsi="Arial Narrow"/>
        </w:rPr>
      </w:pPr>
    </w:p>
    <w:p w:rsidR="00D02367" w:rsidRDefault="00D02367" w:rsidP="006C407E">
      <w:pPr>
        <w:pStyle w:val="Heading6"/>
        <w:rPr>
          <w:rFonts w:ascii="Arial Narrow" w:hAnsi="Arial Narrow"/>
          <w:sz w:val="36"/>
        </w:rPr>
      </w:pPr>
      <w:r>
        <w:rPr>
          <w:rFonts w:ascii="Arial Narrow" w:hAnsi="Arial Narrow"/>
          <w:sz w:val="36"/>
        </w:rPr>
        <w:t xml:space="preserve">MUHAMMAD ALI BIN AHMAD </w:t>
      </w:r>
    </w:p>
    <w:p w:rsidR="00523C92" w:rsidRDefault="00D02367" w:rsidP="006C407E">
      <w:pPr>
        <w:pStyle w:val="Heading6"/>
        <w:rPr>
          <w:rFonts w:ascii="Arial Narrow" w:hAnsi="Arial Narrow"/>
          <w:sz w:val="36"/>
        </w:rPr>
      </w:pPr>
      <w:r>
        <w:rPr>
          <w:rFonts w:ascii="Arial Narrow" w:hAnsi="Arial Narrow"/>
          <w:sz w:val="36"/>
        </w:rPr>
        <w:t>1120012345</w:t>
      </w:r>
    </w:p>
    <w:p w:rsidR="00D02367" w:rsidRPr="00D02367" w:rsidRDefault="00D02367" w:rsidP="00D02367"/>
    <w:p w:rsidR="00523C92" w:rsidRPr="002223E3" w:rsidRDefault="00523C92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AB7B94">
      <w:pPr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6C407E" w:rsidRDefault="006C407E" w:rsidP="006C407E">
      <w:pPr>
        <w:jc w:val="center"/>
        <w:rPr>
          <w:rFonts w:ascii="Arial Narrow" w:hAnsi="Arial Narrow"/>
          <w:sz w:val="24"/>
        </w:rPr>
      </w:pPr>
    </w:p>
    <w:p w:rsidR="00375FEC" w:rsidRPr="002223E3" w:rsidRDefault="00375FEC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D02367" w:rsidRPr="002223E3" w:rsidRDefault="00D02367" w:rsidP="00D02367">
      <w:pPr>
        <w:jc w:val="center"/>
        <w:rPr>
          <w:rFonts w:ascii="Arial Narrow" w:hAnsi="Arial Narrow"/>
          <w:sz w:val="36"/>
        </w:rPr>
      </w:pPr>
      <w:r>
        <w:rPr>
          <w:rFonts w:ascii="Arial Narrow" w:hAnsi="Arial Narrow"/>
          <w:sz w:val="36"/>
        </w:rPr>
        <w:t>2022/2023</w:t>
      </w:r>
    </w:p>
    <w:p w:rsidR="006C407E" w:rsidRPr="002223E3" w:rsidRDefault="006C407E" w:rsidP="006C407E">
      <w:pPr>
        <w:jc w:val="center"/>
        <w:rPr>
          <w:rFonts w:ascii="Arial Narrow" w:hAnsi="Arial Narrow"/>
          <w:sz w:val="24"/>
        </w:rPr>
      </w:pPr>
    </w:p>
    <w:p w:rsidR="00523C92" w:rsidRPr="002223E3" w:rsidRDefault="00523C92" w:rsidP="006C407E">
      <w:pPr>
        <w:jc w:val="center"/>
        <w:rPr>
          <w:rFonts w:ascii="Arial Narrow" w:hAnsi="Arial Narrow"/>
          <w:sz w:val="24"/>
        </w:rPr>
      </w:pPr>
    </w:p>
    <w:p w:rsidR="006C407E" w:rsidRDefault="006C407E" w:rsidP="006C407E">
      <w:pPr>
        <w:jc w:val="center"/>
        <w:rPr>
          <w:rFonts w:ascii="Arial Narrow" w:hAnsi="Arial Narrow"/>
          <w:sz w:val="24"/>
        </w:rPr>
      </w:pPr>
    </w:p>
    <w:p w:rsidR="00AB7B94" w:rsidRPr="002223E3" w:rsidRDefault="00AB7B94" w:rsidP="006C407E">
      <w:pPr>
        <w:jc w:val="center"/>
        <w:rPr>
          <w:rFonts w:ascii="Arial Narrow" w:hAnsi="Arial Narrow"/>
          <w:sz w:val="24"/>
        </w:rPr>
      </w:pPr>
    </w:p>
    <w:p w:rsidR="006C407E" w:rsidRDefault="006C407E" w:rsidP="00AB7B94">
      <w:pPr>
        <w:rPr>
          <w:rFonts w:ascii="Arial Narrow" w:hAnsi="Arial Narrow"/>
          <w:sz w:val="24"/>
        </w:rPr>
      </w:pPr>
    </w:p>
    <w:p w:rsidR="00987982" w:rsidRPr="002223E3" w:rsidRDefault="00987982" w:rsidP="00AB7B94">
      <w:pPr>
        <w:rPr>
          <w:rFonts w:ascii="Arial Narrow" w:hAnsi="Arial Narrow"/>
          <w:sz w:val="24"/>
        </w:rPr>
      </w:pPr>
      <w:bookmarkStart w:id="0" w:name="_GoBack"/>
      <w:bookmarkEnd w:id="0"/>
    </w:p>
    <w:p w:rsidR="00375FEC" w:rsidRPr="002223E3" w:rsidRDefault="00375FEC" w:rsidP="006C407E">
      <w:pPr>
        <w:ind w:left="-1440" w:firstLine="1440"/>
        <w:rPr>
          <w:rFonts w:ascii="Arial Narrow" w:hAnsi="Arial Narrow"/>
          <w:sz w:val="36"/>
        </w:rPr>
      </w:pPr>
    </w:p>
    <w:p w:rsidR="00523C92" w:rsidRPr="002223E3" w:rsidRDefault="00523C92" w:rsidP="006C407E">
      <w:pPr>
        <w:pStyle w:val="Heading7"/>
        <w:rPr>
          <w:rFonts w:ascii="Arial Narrow" w:hAnsi="Arial Narrow"/>
          <w:sz w:val="36"/>
        </w:rPr>
      </w:pPr>
      <w:r w:rsidRPr="002223E3">
        <w:rPr>
          <w:rFonts w:ascii="Arial Narrow" w:hAnsi="Arial Narrow"/>
          <w:sz w:val="36"/>
        </w:rPr>
        <w:t>MULTIMEDIA UNIVERSITY</w:t>
      </w:r>
    </w:p>
    <w:p w:rsidR="00523C92" w:rsidRPr="002223E3" w:rsidRDefault="00523C92" w:rsidP="006C407E">
      <w:pPr>
        <w:ind w:left="-1440" w:firstLine="1440"/>
        <w:rPr>
          <w:rFonts w:ascii="Arial Narrow" w:hAnsi="Arial Narrow"/>
          <w:sz w:val="36"/>
        </w:rPr>
      </w:pPr>
    </w:p>
    <w:p w:rsidR="00523C92" w:rsidRPr="002223E3" w:rsidRDefault="00D02367" w:rsidP="006C407E">
      <w:pPr>
        <w:pStyle w:val="Heading5"/>
        <w:rPr>
          <w:rFonts w:ascii="Arial Narrow" w:hAnsi="Arial Narrow"/>
        </w:rPr>
      </w:pPr>
      <w:r>
        <w:rPr>
          <w:rFonts w:ascii="Arial Narrow" w:hAnsi="Arial Narrow"/>
          <w:sz w:val="36"/>
        </w:rPr>
        <w:t>JUNE 2023</w:t>
      </w:r>
    </w:p>
    <w:sectPr w:rsidR="00523C92" w:rsidRPr="002223E3" w:rsidSect="006C407E">
      <w:pgSz w:w="11907" w:h="16840" w:code="9"/>
      <w:pgMar w:top="3402" w:right="2552" w:bottom="2268" w:left="25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12F" w:rsidRDefault="00BC112F">
      <w:r>
        <w:separator/>
      </w:r>
    </w:p>
  </w:endnote>
  <w:endnote w:type="continuationSeparator" w:id="0">
    <w:p w:rsidR="00BC112F" w:rsidRDefault="00BC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12F" w:rsidRDefault="00BC112F">
      <w:r>
        <w:separator/>
      </w:r>
    </w:p>
  </w:footnote>
  <w:footnote w:type="continuationSeparator" w:id="0">
    <w:p w:rsidR="00BC112F" w:rsidRDefault="00BC1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D6F"/>
    <w:rsid w:val="00082A4F"/>
    <w:rsid w:val="002223E3"/>
    <w:rsid w:val="00224768"/>
    <w:rsid w:val="00375FEC"/>
    <w:rsid w:val="00523C92"/>
    <w:rsid w:val="00613D6F"/>
    <w:rsid w:val="00692DC7"/>
    <w:rsid w:val="006C407E"/>
    <w:rsid w:val="008F5AF1"/>
    <w:rsid w:val="00987982"/>
    <w:rsid w:val="00AB7B94"/>
    <w:rsid w:val="00BC112F"/>
    <w:rsid w:val="00D02367"/>
    <w:rsid w:val="00E0286E"/>
    <w:rsid w:val="00E6237C"/>
    <w:rsid w:val="00E85612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3EC28101"/>
  <w15:chartTrackingRefBased/>
  <w15:docId w15:val="{8F906DEC-FACB-401F-A03D-5874FAB7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ind w:left="-1440" w:right="-360"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left="-1440" w:right="-45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ind w:hanging="144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ind w:hanging="1440"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</w:rPr>
  </w:style>
  <w:style w:type="paragraph" w:styleId="Heading7">
    <w:name w:val="heading 7"/>
    <w:basedOn w:val="Normal"/>
    <w:next w:val="Normal"/>
    <w:qFormat/>
    <w:pPr>
      <w:keepNext/>
      <w:ind w:left="-1440" w:firstLine="1440"/>
      <w:jc w:val="center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hD%20Studies\Thesis\ThesisGuidelinesFromIPS\Appendix%20A%20-%20Front%20Cov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Appendix A - Front Cover</Template>
  <TotalTime>5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EFFICIENCY OF INTERNET</vt:lpstr>
    </vt:vector>
  </TitlesOfParts>
  <Company>TELEKOM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EFFICIENCY OF INTERNET</dc:title>
  <dc:subject/>
  <dc:creator>User</dc:creator>
  <cp:keywords/>
  <dc:description/>
  <cp:lastModifiedBy>Sin Liang Lim</cp:lastModifiedBy>
  <cp:revision>7</cp:revision>
  <cp:lastPrinted>2003-08-25T01:20:00Z</cp:lastPrinted>
  <dcterms:created xsi:type="dcterms:W3CDTF">2023-06-22T03:05:00Z</dcterms:created>
  <dcterms:modified xsi:type="dcterms:W3CDTF">2023-06-22T03:15:00Z</dcterms:modified>
</cp:coreProperties>
</file>