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BEC" w:rsidRDefault="005F5BEC"/>
    <w:p w:rsidR="005F5BEC" w:rsidRDefault="005F5BEC"/>
    <w:p w:rsidR="005F5BEC" w:rsidRDefault="005F5BEC"/>
    <w:p w:rsidR="005F5BEC" w:rsidRDefault="005F5BEC"/>
    <w:p w:rsidR="005F5BEC" w:rsidRDefault="005F5BEC"/>
    <w:p w:rsidR="005F5BEC" w:rsidRDefault="005F5BEC"/>
    <w:p w:rsidR="005F5BEC" w:rsidRDefault="005F5BEC"/>
    <w:p w:rsidR="005F5BEC" w:rsidRDefault="005F5BEC"/>
    <w:p w:rsidR="005F5BEC" w:rsidRDefault="005F5BEC"/>
    <w:p w:rsidR="005F5BEC" w:rsidRDefault="005F5BEC"/>
    <w:p w:rsidR="005F5BEC" w:rsidRDefault="005F5BEC"/>
    <w:p w:rsidR="005F5BEC" w:rsidRDefault="005F5BEC"/>
    <w:p w:rsidR="005F5BEC" w:rsidRDefault="005F5BEC"/>
    <w:p w:rsidR="005F5BEC" w:rsidRDefault="005F5BEC"/>
    <w:p w:rsidR="005F5BEC" w:rsidRDefault="005F5BEC"/>
    <w:p w:rsidR="005F5BEC" w:rsidRDefault="005F5BEC"/>
    <w:p w:rsidR="005F5BEC" w:rsidRDefault="005F5BEC"/>
    <w:p w:rsidR="005F5BEC" w:rsidRDefault="005F5BEC"/>
    <w:p w:rsidR="005F5BEC" w:rsidRDefault="005F5BEC"/>
    <w:p w:rsidR="005F5BEC" w:rsidRDefault="005F5BEC"/>
    <w:p w:rsidR="005F5BEC" w:rsidRDefault="005F5BEC">
      <w:bookmarkStart w:id="0" w:name="_GoBack"/>
      <w:bookmarkEnd w:id="0"/>
    </w:p>
    <w:p w:rsidR="005F5BEC" w:rsidRDefault="005F5BEC"/>
    <w:p w:rsidR="005F5BEC" w:rsidRDefault="005F5BEC"/>
    <w:p w:rsidR="005F5BEC" w:rsidRDefault="005F5BEC"/>
    <w:p w:rsidR="005F5BEC" w:rsidRDefault="00DE1DFE">
      <w:r>
        <w:rPr>
          <w:noProof/>
          <w:lang w:val="en-MY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7509510</wp:posOffset>
                </wp:positionH>
                <wp:positionV relativeFrom="paragraph">
                  <wp:posOffset>42545</wp:posOffset>
                </wp:positionV>
                <wp:extent cx="1323975" cy="889000"/>
                <wp:effectExtent l="0" t="0" r="0" b="0"/>
                <wp:wrapNone/>
                <wp:docPr id="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3975" cy="88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1DFE" w:rsidRDefault="00DE1DFE" w:rsidP="00DE1DFE">
                            <w:pPr>
                              <w:pStyle w:val="Heading1"/>
                              <w:jc w:val="center"/>
                              <w:rPr>
                                <w:rFonts w:ascii="Arial Narrow" w:hAnsi="Arial Narrow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:rsidR="00DE1DFE" w:rsidRPr="00DE1DFE" w:rsidRDefault="00DE1DFE" w:rsidP="00DE1DFE">
                            <w:pPr>
                              <w:pStyle w:val="Heading1"/>
                              <w:jc w:val="center"/>
                              <w:rPr>
                                <w:rFonts w:ascii="Arial Narrow" w:hAnsi="Arial Narrow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36"/>
                                <w:szCs w:val="36"/>
                                <w:lang w:val="en-US"/>
                              </w:rPr>
                              <w:t>2022/2023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591.3pt;margin-top:3.35pt;width:104.25pt;height:7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" o:allowincell="f" strokecolor="white">
                <v:textbox>
                  <w:txbxContent>
                    <w:p w:rsidR="00DE1DFE" w:rsidRDefault="00DE1DFE" w:rsidP="00DE1DFE">
                      <w:pPr>
                        <w:pStyle w:val="Heading1"/>
                        <w:jc w:val="center"/>
                        <w:rPr>
                          <w:rFonts w:ascii="Arial Narrow" w:hAnsi="Arial Narrow"/>
                          <w:sz w:val="36"/>
                          <w:szCs w:val="36"/>
                          <w:lang w:val="en-US"/>
                        </w:rPr>
                      </w:pPr>
                    </w:p>
                    <w:p w:rsidR="00DE1DFE" w:rsidRPr="00DE1DFE" w:rsidRDefault="00DE1DFE" w:rsidP="00DE1DFE">
                      <w:pPr>
                        <w:pStyle w:val="Heading1"/>
                        <w:jc w:val="center"/>
                        <w:rPr>
                          <w:rFonts w:ascii="Arial Narrow" w:hAnsi="Arial Narrow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sz w:val="36"/>
                          <w:szCs w:val="36"/>
                          <w:lang w:val="en-US"/>
                        </w:rPr>
                        <w:t>2022/2023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MY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2754630</wp:posOffset>
                </wp:positionH>
                <wp:positionV relativeFrom="paragraph">
                  <wp:posOffset>42545</wp:posOffset>
                </wp:positionV>
                <wp:extent cx="4754880" cy="889000"/>
                <wp:effectExtent l="0" t="0" r="0" b="0"/>
                <wp:wrapNone/>
                <wp:docPr id="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54880" cy="88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F5BEC" w:rsidRPr="00DE1DFE" w:rsidRDefault="00DE1DFE">
                            <w:pPr>
                              <w:pStyle w:val="Heading1"/>
                              <w:jc w:val="center"/>
                              <w:rPr>
                                <w:rFonts w:ascii="Arial Narrow" w:hAnsi="Arial Narrow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36"/>
                                <w:szCs w:val="36"/>
                                <w:lang w:val="en-US"/>
                              </w:rPr>
                              <w:t>DESIGN AND DEVELOPMENT OF HANDWRITING RECOGNITION SYSTEM USING CONVOLUTIONAL NEURAL NETWORKS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27" style="position:absolute;margin-left:216.9pt;margin-top:3.35pt;width:374.4pt;height:7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" o:allowincell="f" strokecolor="white">
                <v:textbox>
                  <w:txbxContent>
                    <w:p w:rsidR="005F5BEC" w:rsidRPr="00DE1DFE" w:rsidRDefault="00DE1DFE">
                      <w:pPr>
                        <w:pStyle w:val="Heading1"/>
                        <w:jc w:val="center"/>
                        <w:rPr>
                          <w:rFonts w:ascii="Arial Narrow" w:hAnsi="Arial Narrow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sz w:val="36"/>
                          <w:szCs w:val="36"/>
                          <w:lang w:val="en-US"/>
                        </w:rPr>
                        <w:t>DESIGN AND DEVELOPMENT OF HANDWRITING RECOGNITION SYSTEM USING CONVOLUTIONAL NEURAL NETWORKS</w:t>
                      </w:r>
                    </w:p>
                  </w:txbxContent>
                </v:textbox>
              </v:rect>
            </w:pict>
          </mc:Fallback>
        </mc:AlternateContent>
      </w:r>
    </w:p>
    <w:p w:rsidR="005F5BEC" w:rsidRDefault="005F5BEC"/>
    <w:p w:rsidR="005F5BEC" w:rsidRPr="00B26010" w:rsidRDefault="00DE1DFE">
      <w:pPr>
        <w:pStyle w:val="Heading1"/>
        <w:rPr>
          <w:rFonts w:ascii="Arial Narrow" w:hAnsi="Arial Narrow"/>
          <w:sz w:val="36"/>
          <w:szCs w:val="36"/>
        </w:rPr>
      </w:pPr>
      <w:r w:rsidRPr="00B26010">
        <w:rPr>
          <w:rFonts w:ascii="Arial Narrow" w:hAnsi="Arial Narrow"/>
          <w:noProof/>
          <w:sz w:val="36"/>
          <w:szCs w:val="36"/>
          <w:lang w:val="en-MY" w:eastAsia="zh-CN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>
                <wp:simplePos x="0" y="0"/>
                <wp:positionH relativeFrom="column">
                  <wp:posOffset>-720090</wp:posOffset>
                </wp:positionH>
                <wp:positionV relativeFrom="paragraph">
                  <wp:posOffset>3613785</wp:posOffset>
                </wp:positionV>
                <wp:extent cx="731520" cy="0"/>
                <wp:effectExtent l="0" t="0" r="0" b="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C7B0E1" id="Line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6.7pt,284.55pt" to=".9pt,2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" o:allowincell="f">
                <v:stroke endarrow="block"/>
              </v:line>
            </w:pict>
          </mc:Fallback>
        </mc:AlternateContent>
      </w:r>
      <w:r w:rsidRPr="00B26010">
        <w:rPr>
          <w:rFonts w:ascii="Arial Narrow" w:hAnsi="Arial Narrow"/>
          <w:noProof/>
          <w:sz w:val="36"/>
          <w:szCs w:val="36"/>
          <w:lang w:val="en-MY"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8606790</wp:posOffset>
                </wp:positionH>
                <wp:positionV relativeFrom="paragraph">
                  <wp:posOffset>3613785</wp:posOffset>
                </wp:positionV>
                <wp:extent cx="731520" cy="0"/>
                <wp:effectExtent l="0" t="0" r="0" b="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3174C1" id="Line 3" o:spid="_x0000_s1026" style="position:absolute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7.7pt,284.55pt" to="735.3pt,2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" o:allowincell="f">
                <v:stroke endarrow="block"/>
              </v:line>
            </w:pict>
          </mc:Fallback>
        </mc:AlternateContent>
      </w:r>
      <w:r>
        <w:rPr>
          <w:rFonts w:ascii="Arial Narrow" w:hAnsi="Arial Narrow"/>
          <w:sz w:val="36"/>
          <w:szCs w:val="36"/>
        </w:rPr>
        <w:t>MUHAMMAD ALI BIN AHMAD</w:t>
      </w:r>
      <w:r w:rsidR="005F5BEC" w:rsidRPr="00B26010">
        <w:rPr>
          <w:rFonts w:ascii="Arial Narrow" w:hAnsi="Arial Narrow"/>
          <w:sz w:val="36"/>
          <w:szCs w:val="36"/>
        </w:rPr>
        <w:t xml:space="preserve">                                                                                                                          </w:t>
      </w:r>
    </w:p>
    <w:sectPr w:rsidR="005F5BEC" w:rsidRPr="00B26010">
      <w:pgSz w:w="15842" w:h="12242" w:orient="landscape" w:code="1"/>
      <w:pgMar w:top="1797" w:right="1134" w:bottom="179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507E" w:rsidRDefault="00BA507E">
      <w:r>
        <w:separator/>
      </w:r>
    </w:p>
  </w:endnote>
  <w:endnote w:type="continuationSeparator" w:id="0">
    <w:p w:rsidR="00BA507E" w:rsidRDefault="00BA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507E" w:rsidRDefault="00BA507E">
      <w:r>
        <w:separator/>
      </w:r>
    </w:p>
  </w:footnote>
  <w:footnote w:type="continuationSeparator" w:id="0">
    <w:p w:rsidR="00BA507E" w:rsidRDefault="00BA50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DFE"/>
    <w:rsid w:val="005F5BEC"/>
    <w:rsid w:val="00B26010"/>
    <w:rsid w:val="00BA507E"/>
    <w:rsid w:val="00DE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07A17C"/>
  <w15:chartTrackingRefBased/>
  <w15:docId w15:val="{5CB9FEAD-3FA5-4AA1-B10F-8AA385CA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sz w:val="28"/>
      <w:szCs w:val="28"/>
    </w:rPr>
  </w:style>
  <w:style w:type="paragraph" w:styleId="BodyText2">
    <w:name w:val="Body Text 2"/>
    <w:basedOn w:val="Normal"/>
    <w:rPr>
      <w:sz w:val="16"/>
      <w:szCs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customStyle="1" w:styleId="Heading1Char">
    <w:name w:val="Heading 1 Char"/>
    <w:link w:val="Heading1"/>
    <w:rsid w:val="00DE1DFE"/>
    <w:rPr>
      <w:sz w:val="28"/>
      <w:szCs w:val="2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hD%20Studies\Thesis\ThesisGuidelinesFromIPS\Appendix%20B%20-%20Spine%20of%20The%20Thesi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Appendix B - Spine of The Thesis</Template>
  <TotalTime>6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Telekom Berhad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Sin Liang Lim</cp:lastModifiedBy>
  <cp:revision>1</cp:revision>
  <cp:lastPrinted>1999-01-02T03:03:00Z</cp:lastPrinted>
  <dcterms:created xsi:type="dcterms:W3CDTF">2023-06-22T03:09:00Z</dcterms:created>
  <dcterms:modified xsi:type="dcterms:W3CDTF">2023-06-22T03:16:00Z</dcterms:modified>
</cp:coreProperties>
</file>